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90162">
      <w:pPr>
        <w:spacing w:after="1600"/>
        <w:rPr>
          <w:rStyle w:val="28"/>
          <w:rFonts w:cs="Arial"/>
          <w:b/>
          <w:color w:val="FFFFFF" w:themeColor="background1"/>
          <w:sz w:val="20"/>
          <w14:textFill>
            <w14:solidFill>
              <w14:schemeClr w14:val="bg1"/>
            </w14:solidFill>
          </w14:textFill>
        </w:rPr>
      </w:pPr>
      <w:bookmarkStart w:id="0" w:name="_MacBuGuideStaticData_560V"/>
      <w:bookmarkStart w:id="1" w:name="_MacBuGuideStaticData_510H"/>
      <w:bookmarkStart w:id="2" w:name="_MacBuGuideStaticData_11280V"/>
      <w:r>
        <w:rPr>
          <w:highlight w:val="black"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435735"/>
            <wp:effectExtent l="0" t="0" r="0" b="0"/>
            <wp:wrapNone/>
            <wp:docPr id="19" name="Picture 19" descr="A black header banner with the UCL letters coloured white. In the top left corner is UCL's slogan written in Title C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header banner with the UCL letters coloured white. In the top left corner is UCL's slogan written in Title Case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43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b/>
          <w:color w:val="FFFFFF" w:themeColor="background1"/>
          <w:sz w:val="20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inline distT="0" distB="0" distL="0" distR="0">
                <wp:extent cx="3239770" cy="431800"/>
                <wp:effectExtent l="0" t="0" r="0" b="0"/>
                <wp:docPr id="401076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0" cy="432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1F552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The Bartlett Centre for Advanced Spatial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" o:spid="_x0000_s1026" o:spt="202" type="#_x0000_t202" style="height:34pt;width:255.1pt;" fillcolor="#000000" filled="t" stroked="f" coordsize="21600,21600" o:gfxdata="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nuFBdMAAAAEAQAADwAAAAAAAAABACAAAAAiAAAAZHJzL2Rvd25y&#10;ZXYueG1sUEsBAhQAFAAAAAgAh07iQOoEUq48AgAAhgQAAA4AAAAAAAAAAQAgAAAAIgEAAGRycy9l&#10;Mm9Eb2MueG1sUEsFBgAAAAAGAAYAWQEAANAFAAAAAA=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5A1F552A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The Bartlett Centre for Advanced Spatial Analysis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bookmarkEnd w:id="0"/>
    <w:bookmarkEnd w:id="1"/>
    <w:bookmarkEnd w:id="2"/>
    <w:p w14:paraId="6F4E0305">
      <w:pPr>
        <w:pStyle w:val="32"/>
        <w:rPr>
          <w:b w:val="0"/>
        </w:rPr>
      </w:pPr>
      <w:r>
        <w:t>CASA0028</w:t>
      </w:r>
    </w:p>
    <w:p w14:paraId="1ED6B9B9">
      <w:pPr>
        <w:pStyle w:val="32"/>
        <w:rPr>
          <w:b w:val="0"/>
          <w:sz w:val="24"/>
        </w:rPr>
      </w:pPr>
      <w:r>
        <w:t>Coursework Submission Form</w:t>
      </w:r>
    </w:p>
    <w:p w14:paraId="2E9FBF0E">
      <w:pPr>
        <w:pStyle w:val="34"/>
      </w:pPr>
    </w:p>
    <w:p w14:paraId="4171558D">
      <w:pPr>
        <w:pStyle w:val="31"/>
        <w:rPr>
          <w:rFonts w:ascii="Arial" w:hAnsi="Arial"/>
        </w:rPr>
      </w:pPr>
    </w:p>
    <w:p w14:paraId="33EBD76B">
      <w:pPr>
        <w:pStyle w:val="33"/>
      </w:pPr>
    </w:p>
    <w:p w14:paraId="79B3EB80">
      <w:pPr>
        <w:pStyle w:val="4"/>
        <w:tabs>
          <w:tab w:val="left" w:pos="3620"/>
          <w:tab w:val="left" w:pos="5540"/>
          <w:tab w:val="right" w:leader="underscore" w:pos="6804"/>
          <w:tab w:val="left" w:pos="6946"/>
        </w:tabs>
      </w:pPr>
      <w:r>
        <w:rPr>
          <w:b/>
        </w:rPr>
        <w:t>Student ID Number:</w:t>
      </w:r>
      <w:r>
        <w:rPr>
          <w:rFonts w:hint="eastAsia"/>
          <w:b/>
          <w:lang w:val="en-US" w:eastAsia="zh-CN"/>
        </w:rPr>
        <w:t>25197321</w:t>
      </w:r>
      <w:r>
        <w:rPr>
          <w:b/>
        </w:rPr>
        <w:t xml:space="preserve"> </w:t>
      </w:r>
      <w:r>
        <w:tab/>
      </w:r>
      <w:r>
        <w:tab/>
      </w:r>
    </w:p>
    <w:p w14:paraId="065E8038">
      <w:pPr>
        <w:pStyle w:val="4"/>
        <w:rPr>
          <w:b/>
        </w:rPr>
      </w:pPr>
    </w:p>
    <w:p w14:paraId="72699B6A">
      <w:pPr>
        <w:pStyle w:val="4"/>
        <w:rPr>
          <w:b/>
        </w:rPr>
      </w:pPr>
    </w:p>
    <w:p w14:paraId="587C1EC1">
      <w:pPr>
        <w:pStyle w:val="2"/>
        <w:spacing w:before="0"/>
        <w:rPr>
          <w:rFonts w:ascii="Times New Roman" w:hAnsi="Times New Roman"/>
          <w:color w:val="1A1A1A"/>
          <w:lang w:eastAsia="zh-CN"/>
        </w:rPr>
      </w:pPr>
      <w:r>
        <w:rPr>
          <w:b w:val="0"/>
        </w:rPr>
        <w:t>Coursework Title:</w:t>
      </w:r>
      <w:r>
        <w:t xml:space="preserve"> </w:t>
      </w:r>
      <w:r>
        <w:rPr>
          <w:b w:val="0"/>
          <w:bCs/>
          <w:color w:val="1A1A1A"/>
        </w:rPr>
        <w:t>Single Page React Website</w:t>
      </w:r>
    </w:p>
    <w:p w14:paraId="2CB4A583">
      <w:pPr>
        <w:rPr>
          <w:lang w:val="en-US"/>
        </w:rPr>
      </w:pPr>
      <w:r>
        <w:pict>
          <v:rect id="_x0000_i1025" o:spt="1" style="height:0.05pt;width:468pt;" fillcolor="#AAAAAA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 xml:space="preserve"> </w:t>
      </w:r>
    </w:p>
    <w:p w14:paraId="293E4C70">
      <w:pPr>
        <w:pStyle w:val="3"/>
      </w:pPr>
      <w:r>
        <w:t xml:space="preserve">Deadline for Final Submission: </w:t>
      </w:r>
      <w:r>
        <w:rPr>
          <w:b w:val="0"/>
        </w:rPr>
        <w:tab/>
      </w:r>
    </w:p>
    <w:p w14:paraId="7063DBF0"/>
    <w:p w14:paraId="41F985CA">
      <w:pPr>
        <w:pStyle w:val="3"/>
        <w:rPr>
          <w:i/>
        </w:rPr>
      </w:pPr>
      <w:r>
        <w:t>Student Statement</w:t>
      </w:r>
    </w:p>
    <w:p w14:paraId="1C8E7D1D">
      <w:pPr>
        <w:numPr>
          <w:ilvl w:val="0"/>
          <w:numId w:val="1"/>
        </w:numPr>
        <w:spacing w:after="0"/>
      </w:pPr>
      <w:r>
        <w:t xml:space="preserve">I confirm I understand the meaning of plagiarism and that I may be penalised for submitting work that has been plagiarised. </w:t>
      </w:r>
    </w:p>
    <w:p w14:paraId="21627623">
      <w:pPr>
        <w:numPr>
          <w:ilvl w:val="0"/>
          <w:numId w:val="1"/>
        </w:numPr>
        <w:spacing w:after="0"/>
      </w:pPr>
      <w:r>
        <w:t>I confirm the work submitted is my own unaided work and that all sources used in its preparation and all quotations are clearly cited.</w:t>
      </w:r>
    </w:p>
    <w:p w14:paraId="4C16A9AE">
      <w:pPr>
        <w:rPr>
          <w:lang w:val="en-US"/>
        </w:rPr>
      </w:pPr>
    </w:p>
    <w:p w14:paraId="1C786862">
      <w:pPr>
        <w:rPr>
          <w:lang w:val="en-US"/>
        </w:rPr>
      </w:pPr>
    </w:p>
    <w:p w14:paraId="3F79C333">
      <w:pPr>
        <w:pStyle w:val="4"/>
        <w:tabs>
          <w:tab w:val="right" w:leader="dot" w:pos="6237"/>
        </w:tabs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171450</wp:posOffset>
                </wp:positionV>
                <wp:extent cx="358775" cy="278765"/>
                <wp:effectExtent l="9525" t="9525" r="12700" b="1651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7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3226435" y="5820410"/>
                            <a:ext cx="358775" cy="2787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1.5pt;margin-top:13.5pt;height:21.95pt;width:28.25pt;z-index:251664384;mso-width-relative:page;mso-height-relative:page;" coordsize="21600,21600" o:gfxdata="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">
                <v:imagedata r:id="rId8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149225</wp:posOffset>
                </wp:positionV>
                <wp:extent cx="728980" cy="265430"/>
                <wp:effectExtent l="9525" t="9525" r="23495" b="10795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2068830" y="5798185"/>
                            <a:ext cx="728980" cy="26543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0.35pt;margin-top:11.75pt;height:20.9pt;width:57.4pt;z-index:251660288;mso-width-relative:page;mso-height-relative:page;" coordsize="21600,21600" o:gfxdata="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">
                <v:imagedata r:id="rId10" o:title=""/>
                <o:lock v:ext="edit"/>
              </v:shape>
            </w:pict>
          </mc:Fallback>
        </mc:AlternateContent>
      </w:r>
    </w:p>
    <w:p w14:paraId="524927DB">
      <w:pPr>
        <w:pStyle w:val="4"/>
        <w:tabs>
          <w:tab w:val="right" w:leader="dot" w:pos="6237"/>
        </w:tabs>
        <w:rPr>
          <w:rFonts w:hint="eastAsia" w:ascii="Arial" w:hAnsi="Arial" w:cs="Arial" w:eastAsiaTheme="major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116205</wp:posOffset>
                </wp:positionV>
                <wp:extent cx="236220" cy="115570"/>
                <wp:effectExtent l="9525" t="9525" r="20955" b="27305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11" name="墨迹 11"/>
                            <w14:cNvContentPartPr/>
                          </w14:nvContentPartPr>
                          <w14:xfrm>
                            <a:off x="3740785" y="5940425"/>
                            <a:ext cx="236220" cy="1155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2pt;margin-top:9.15pt;height:9.1pt;width:18.6pt;z-index:251667456;mso-width-relative:page;mso-height-relative:page;" coordsize="21600,21600" o:gfxdata="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">
                <v:imagedata r:id="rId1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3063240</wp:posOffset>
                </wp:positionH>
                <wp:positionV relativeFrom="paragraph">
                  <wp:posOffset>60325</wp:posOffset>
                </wp:positionV>
                <wp:extent cx="31750" cy="635"/>
                <wp:effectExtent l="9525" t="9525" r="15875" b="8890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">
                          <w14:nvContentPartPr>
                            <w14:cNvPr id="10" name="墨迹 10"/>
                            <w14:cNvContentPartPr/>
                          </w14:nvContentPartPr>
                          <w14:xfrm>
                            <a:off x="3603625" y="5884545"/>
                            <a:ext cx="3175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1.2pt;margin-top:4.75pt;height:0.05pt;width:2.5pt;z-index:251666432;mso-width-relative:page;mso-height-relative:page;" coordsize="21600,21600" o:gfxdata="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">
                <v:imagedata r:id="rId14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3041650</wp:posOffset>
                </wp:positionH>
                <wp:positionV relativeFrom="paragraph">
                  <wp:posOffset>165735</wp:posOffset>
                </wp:positionV>
                <wp:extent cx="32385" cy="41910"/>
                <wp:effectExtent l="9525" t="9525" r="15240" b="24765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3582035" y="5989955"/>
                            <a:ext cx="32385" cy="419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9.5pt;margin-top:13.05pt;height:3.3pt;width:2.55pt;z-index:251665408;mso-width-relative:page;mso-height-relative:page;" coordsize="21600,21600" o:gfxdata="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">
                <v:imagedata r:id="rId16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2607945</wp:posOffset>
                </wp:positionH>
                <wp:positionV relativeFrom="paragraph">
                  <wp:posOffset>6985</wp:posOffset>
                </wp:positionV>
                <wp:extent cx="74295" cy="22225"/>
                <wp:effectExtent l="9525" t="9525" r="11430" b="2540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7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3148330" y="5831205"/>
                            <a:ext cx="74295" cy="222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5.35pt;margin-top:0.55pt;height:1.75pt;width:5.85pt;z-index:251663360;mso-width-relative:page;mso-height-relative:page;" coordsize="21600,21600" o:gfxdata="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">
                <v:imagedata r:id="rId18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113030</wp:posOffset>
                </wp:positionV>
                <wp:extent cx="635" cy="73660"/>
                <wp:effectExtent l="9525" t="9525" r="8890" b="12065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9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3169285" y="5937250"/>
                            <a:ext cx="635" cy="736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7pt;margin-top:8.9pt;height:5.8pt;width:0.05pt;z-index:251662336;mso-width-relative:page;mso-height-relative:page;" coordsize="21600,21600" o:gfxdata="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">
                <v:imagedata r:id="rId20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2331720</wp:posOffset>
                </wp:positionH>
                <wp:positionV relativeFrom="paragraph">
                  <wp:posOffset>102235</wp:posOffset>
                </wp:positionV>
                <wp:extent cx="161925" cy="348615"/>
                <wp:effectExtent l="9525" t="9525" r="19050" b="2286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1">
                          <w14:nvContentPartPr>
                            <w14:cNvPr id="5" name="墨迹 5"/>
                            <w14:cNvContentPartPr/>
                          </w14:nvContentPartPr>
                          <w14:xfrm>
                            <a:off x="2872105" y="5926455"/>
                            <a:ext cx="161925" cy="3486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3.6pt;margin-top:8.05pt;height:27.45pt;width:12.75pt;z-index:251661312;mso-width-relative:page;mso-height-relative:page;" coordsize="21600,21600" o:gfxdata="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">
                <v:imagedata r:id="rId22" o:title=""/>
                <o:lock v:ext="edit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Student Signature:</w:t>
      </w:r>
      <w:bookmarkStart w:id="3" w:name="_GoBack"/>
      <w:bookmarkEnd w:id="3"/>
    </w:p>
    <w:p w14:paraId="39991E6D"/>
    <w:p w14:paraId="6DE57451"/>
    <w:p w14:paraId="1F3B6973"/>
    <w:sectPr>
      <w:pgSz w:w="11900" w:h="16840"/>
      <w:pgMar w:top="567" w:right="851" w:bottom="851" w:left="851" w:header="0" w:footer="709" w:gutter="0"/>
      <w:cols w:space="708" w:num="1"/>
      <w:titlePg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2A369F"/>
    <w:multiLevelType w:val="multilevel"/>
    <w:tmpl w:val="7F2A369F"/>
    <w:lvl w:ilvl="0" w:tentative="0">
      <w:start w:val="1"/>
      <w:numFmt w:val="bullet"/>
      <w:lvlText w:val=""/>
      <w:lvlJc w:val="left"/>
      <w:pPr>
        <w:tabs>
          <w:tab w:val="left" w:pos="0"/>
        </w:tabs>
        <w:ind w:left="0" w:firstLine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attachedTemplate r:id="rId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7CD"/>
    <w:rsid w:val="000145C5"/>
    <w:rsid w:val="00036933"/>
    <w:rsid w:val="00063145"/>
    <w:rsid w:val="00066EF4"/>
    <w:rsid w:val="00114651"/>
    <w:rsid w:val="00273183"/>
    <w:rsid w:val="00285C1E"/>
    <w:rsid w:val="00295B6E"/>
    <w:rsid w:val="002F0B88"/>
    <w:rsid w:val="003B6863"/>
    <w:rsid w:val="004565F7"/>
    <w:rsid w:val="004724E6"/>
    <w:rsid w:val="0047522E"/>
    <w:rsid w:val="004C72B3"/>
    <w:rsid w:val="00535775"/>
    <w:rsid w:val="0058747B"/>
    <w:rsid w:val="005C64B9"/>
    <w:rsid w:val="00636D56"/>
    <w:rsid w:val="0067143D"/>
    <w:rsid w:val="006C4B4B"/>
    <w:rsid w:val="007817CD"/>
    <w:rsid w:val="007B1DFB"/>
    <w:rsid w:val="007C529A"/>
    <w:rsid w:val="007F4C10"/>
    <w:rsid w:val="0083449E"/>
    <w:rsid w:val="00895BBD"/>
    <w:rsid w:val="008B2868"/>
    <w:rsid w:val="008F441A"/>
    <w:rsid w:val="00947A53"/>
    <w:rsid w:val="009A16E8"/>
    <w:rsid w:val="009C3E01"/>
    <w:rsid w:val="009D6CD9"/>
    <w:rsid w:val="00A8407A"/>
    <w:rsid w:val="00A84928"/>
    <w:rsid w:val="00AB108F"/>
    <w:rsid w:val="00AB781E"/>
    <w:rsid w:val="00B430B8"/>
    <w:rsid w:val="00B55F04"/>
    <w:rsid w:val="00B82114"/>
    <w:rsid w:val="00C036A8"/>
    <w:rsid w:val="00C7082D"/>
    <w:rsid w:val="00D1020A"/>
    <w:rsid w:val="00DC6B38"/>
    <w:rsid w:val="00E2673D"/>
    <w:rsid w:val="00E80DCE"/>
    <w:rsid w:val="00E85A41"/>
    <w:rsid w:val="00E93133"/>
    <w:rsid w:val="00EF2F5E"/>
    <w:rsid w:val="00F3283A"/>
    <w:rsid w:val="00F44C3C"/>
    <w:rsid w:val="00FA380D"/>
    <w:rsid w:val="00FF5825"/>
    <w:rsid w:val="6D9B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uto"/>
    </w:pPr>
    <w:rPr>
      <w:rFonts w:ascii="Arial" w:hAnsi="Arial" w:cs="Times New Roman" w:eastAsiaTheme="minorEastAsia"/>
      <w:sz w:val="24"/>
      <w:szCs w:val="24"/>
      <w:lang w:val="en-GB" w:eastAsia="ja-JP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pBdr>
        <w:top w:val="single" w:color="auto" w:sz="4" w:space="1"/>
      </w:pBd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ubtitle"/>
    <w:basedOn w:val="1"/>
    <w:next w:val="1"/>
    <w:link w:val="16"/>
    <w:qFormat/>
    <w:uiPriority w:val="11"/>
    <w:pPr>
      <w:spacing w:after="160"/>
    </w:pPr>
    <w:rPr>
      <w:rFonts w:cstheme="minorBidi"/>
      <w:color w:val="000000" w:themeColor="text1"/>
      <w:spacing w:val="15"/>
      <w:sz w:val="22"/>
      <w:szCs w:val="22"/>
      <w14:textFill>
        <w14:solidFill>
          <w14:schemeClr w14:val="tx1"/>
        </w14:solidFill>
      </w14:textFill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/>
      <w:lang w:eastAsia="en-GB"/>
    </w:rPr>
  </w:style>
  <w:style w:type="paragraph" w:styleId="7">
    <w:name w:val="Title"/>
    <w:basedOn w:val="1"/>
    <w:next w:val="1"/>
    <w:link w:val="15"/>
    <w:qFormat/>
    <w:uiPriority w:val="10"/>
    <w:pPr>
      <w:spacing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table" w:styleId="9">
    <w:name w:val="Table Grid"/>
    <w:basedOn w:val="8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3">
    <w:name w:val="strapline"/>
    <w:basedOn w:val="1"/>
    <w:qFormat/>
    <w:uiPriority w:val="0"/>
    <w:pPr>
      <w:spacing w:after="0" w:line="230" w:lineRule="exact"/>
    </w:pPr>
    <w:rPr>
      <w:rFonts w:cs="Arial"/>
      <w:b/>
      <w:color w:val="FFFFFF" w:themeColor="background1"/>
      <w:sz w:val="20"/>
      <w:szCs w:val="20"/>
      <w14:textFill>
        <w14:solidFill>
          <w14:schemeClr w14:val="bg1"/>
        </w14:solidFill>
      </w14:textFill>
    </w:rPr>
  </w:style>
  <w:style w:type="character" w:customStyle="1" w:styleId="14">
    <w:name w:val="Heading 1 Char"/>
    <w:basedOn w:val="10"/>
    <w:link w:val="2"/>
    <w:uiPriority w:val="9"/>
    <w:rPr>
      <w:rFonts w:ascii="Arial" w:hAnsi="Arial" w:eastAsiaTheme="majorEastAsia" w:cstheme="majorBidi"/>
      <w:b/>
      <w:color w:val="000000" w:themeColor="text1"/>
      <w:sz w:val="32"/>
      <w:szCs w:val="32"/>
      <w:lang w:eastAsia="ja-JP"/>
      <w14:textFill>
        <w14:solidFill>
          <w14:schemeClr w14:val="tx1"/>
        </w14:solidFill>
      </w14:textFill>
    </w:rPr>
  </w:style>
  <w:style w:type="character" w:customStyle="1" w:styleId="15">
    <w:name w:val="Title Char"/>
    <w:basedOn w:val="10"/>
    <w:link w:val="7"/>
    <w:uiPriority w:val="10"/>
    <w:rPr>
      <w:rFonts w:ascii="Arial" w:hAnsi="Arial" w:eastAsiaTheme="majorEastAsia" w:cstheme="majorBidi"/>
      <w:spacing w:val="-10"/>
      <w:kern w:val="28"/>
      <w:sz w:val="56"/>
      <w:szCs w:val="56"/>
      <w:lang w:eastAsia="ja-JP"/>
    </w:rPr>
  </w:style>
  <w:style w:type="character" w:customStyle="1" w:styleId="16">
    <w:name w:val="Subtitle Char"/>
    <w:basedOn w:val="10"/>
    <w:link w:val="5"/>
    <w:uiPriority w:val="11"/>
    <w:rPr>
      <w:rFonts w:ascii="Arial" w:hAnsi="Arial" w:eastAsiaTheme="minorEastAsia"/>
      <w:color w:val="000000" w:themeColor="text1"/>
      <w:spacing w:val="15"/>
      <w:lang w:eastAsia="ja-JP"/>
      <w14:textFill>
        <w14:solidFill>
          <w14:schemeClr w14:val="tx1"/>
        </w14:solidFill>
      </w14:textFill>
    </w:rPr>
  </w:style>
  <w:style w:type="character" w:customStyle="1" w:styleId="17">
    <w:name w:val="Subtle Emphasis"/>
    <w:basedOn w:val="10"/>
    <w:qFormat/>
    <w:uiPriority w:val="19"/>
    <w:rPr>
      <w:rFonts w:ascii="Arial" w:hAnsi="Arial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8">
    <w:name w:val="Quote"/>
    <w:basedOn w:val="1"/>
    <w:next w:val="1"/>
    <w:link w:val="19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9">
    <w:name w:val="Quote Char"/>
    <w:basedOn w:val="10"/>
    <w:link w:val="18"/>
    <w:uiPriority w:val="29"/>
    <w:rPr>
      <w:rFonts w:ascii="Arial" w:hAnsi="Arial" w:cs="Times New Roman" w:eastAsiaTheme="minorEastAsia"/>
      <w:i/>
      <w:iCs/>
      <w:color w:val="404040" w:themeColor="text1" w:themeTint="BF"/>
      <w:sz w:val="24"/>
      <w:szCs w:val="24"/>
      <w:lang w:eastAsia="ja-JP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0">
    <w:name w:val="Heading 2 Char"/>
    <w:basedOn w:val="10"/>
    <w:link w:val="3"/>
    <w:uiPriority w:val="9"/>
    <w:rPr>
      <w:rFonts w:ascii="Arial" w:hAnsi="Arial" w:eastAsiaTheme="majorEastAsia" w:cstheme="majorBidi"/>
      <w:b/>
      <w:color w:val="404040" w:themeColor="text1" w:themeTint="BF"/>
      <w:sz w:val="26"/>
      <w:szCs w:val="26"/>
      <w:lang w:eastAsia="ja-JP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1">
    <w:name w:val="Intense Emphasis"/>
    <w:basedOn w:val="10"/>
    <w:qFormat/>
    <w:uiPriority w:val="21"/>
    <w:rPr>
      <w:b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2">
    <w:name w:val="Subtle Reference"/>
    <w:basedOn w:val="10"/>
    <w:qFormat/>
    <w:uiPriority w:val="31"/>
    <w:rPr>
      <w:rFonts w:ascii="Arial" w:hAnsi="Arial"/>
      <w:color w:val="595959" w:themeColor="text1" w:themeTint="A6"/>
      <w:vertAlign w:val="baseline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Intense Reference"/>
    <w:basedOn w:val="10"/>
    <w:qFormat/>
    <w:uiPriority w:val="32"/>
    <w:rPr>
      <w:rFonts w:ascii="Arial" w:hAnsi="Arial"/>
      <w:b/>
      <w:bCs/>
      <w:color w:val="000000" w:themeColor="text1"/>
      <w:spacing w:val="5"/>
      <w:vertAlign w:val="baseline"/>
      <w14:textFill>
        <w14:solidFill>
          <w14:schemeClr w14:val="tx1"/>
        </w14:solidFill>
      </w14:textFill>
    </w:rPr>
  </w:style>
  <w:style w:type="character" w:customStyle="1" w:styleId="24">
    <w:name w:val="Book Title"/>
    <w:basedOn w:val="10"/>
    <w:qFormat/>
    <w:uiPriority w:val="33"/>
    <w:rPr>
      <w:b/>
      <w:bCs/>
      <w:i/>
      <w:iCs/>
      <w:spacing w:val="5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Unresolved Mention"/>
    <w:basedOn w:val="10"/>
    <w:semiHidden/>
    <w:unhideWhenUsed/>
    <w:uiPriority w:val="99"/>
    <w:rPr>
      <w:color w:val="605E5C"/>
      <w:shd w:val="clear" w:color="auto" w:fill="E1DFDD"/>
    </w:rPr>
  </w:style>
  <w:style w:type="paragraph" w:customStyle="1" w:styleId="27">
    <w:name w:val="paragraph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/>
      <w:lang/>
    </w:rPr>
  </w:style>
  <w:style w:type="character" w:customStyle="1" w:styleId="28">
    <w:name w:val="normaltextrun"/>
    <w:basedOn w:val="10"/>
    <w:uiPriority w:val="0"/>
  </w:style>
  <w:style w:type="character" w:customStyle="1" w:styleId="29">
    <w:name w:val="eop"/>
    <w:basedOn w:val="10"/>
    <w:uiPriority w:val="0"/>
  </w:style>
  <w:style w:type="character" w:customStyle="1" w:styleId="30">
    <w:name w:val="Heading 3 Char"/>
    <w:basedOn w:val="10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  <w:lang w:eastAsia="ja-JP"/>
    </w:rPr>
  </w:style>
  <w:style w:type="paragraph" w:customStyle="1" w:styleId="31">
    <w:name w:val="Heading 10"/>
    <w:basedOn w:val="1"/>
    <w:next w:val="1"/>
    <w:uiPriority w:val="0"/>
    <w:pPr>
      <w:spacing w:after="0"/>
      <w:ind w:right="-440"/>
    </w:pPr>
    <w:rPr>
      <w:rFonts w:ascii="Verdana" w:hAnsi="Verdana" w:eastAsia="Times New Roman"/>
      <w:b/>
      <w:sz w:val="20"/>
      <w:szCs w:val="20"/>
      <w:lang w:eastAsia="en-US" w:bidi="he-IL"/>
    </w:rPr>
  </w:style>
  <w:style w:type="paragraph" w:customStyle="1" w:styleId="32">
    <w:name w:val="HandbookHeading2"/>
    <w:basedOn w:val="1"/>
    <w:next w:val="1"/>
    <w:uiPriority w:val="0"/>
    <w:pPr>
      <w:spacing w:after="0"/>
    </w:pPr>
    <w:rPr>
      <w:rFonts w:eastAsia="Times New Roman"/>
      <w:b/>
      <w:sz w:val="28"/>
      <w:szCs w:val="20"/>
      <w:lang w:eastAsia="en-GB" w:bidi="he-IL"/>
    </w:rPr>
  </w:style>
  <w:style w:type="paragraph" w:customStyle="1" w:styleId="33">
    <w:name w:val="Titling Line 1"/>
    <w:basedOn w:val="1"/>
    <w:next w:val="34"/>
    <w:uiPriority w:val="0"/>
    <w:pPr>
      <w:spacing w:after="0" w:line="230" w:lineRule="exact"/>
    </w:pPr>
    <w:rPr>
      <w:rFonts w:eastAsia="Times New Roman" w:cs="Arial"/>
      <w:b/>
      <w:bCs/>
      <w:caps/>
      <w:sz w:val="20"/>
      <w:szCs w:val="20"/>
      <w:lang w:eastAsia="en-GB" w:bidi="he-IL"/>
    </w:rPr>
  </w:style>
  <w:style w:type="paragraph" w:customStyle="1" w:styleId="34">
    <w:name w:val="Titling Line 2"/>
    <w:basedOn w:val="33"/>
    <w:next w:val="1"/>
    <w:uiPriority w:val="0"/>
    <w:rPr>
      <w:b w:val="0"/>
      <w:bCs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2.xml"/><Relationship Id="rId8" Type="http://schemas.openxmlformats.org/officeDocument/2006/relationships/image" Target="media/image2.png"/><Relationship Id="rId7" Type="http://schemas.openxmlformats.org/officeDocument/2006/relationships/customXml" Target="ink/ink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4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9.png"/><Relationship Id="rId21" Type="http://schemas.openxmlformats.org/officeDocument/2006/relationships/customXml" Target="ink/ink8.xml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customXml" Target="ink/ink7.xml"/><Relationship Id="rId18" Type="http://schemas.openxmlformats.org/officeDocument/2006/relationships/image" Target="media/image7.png"/><Relationship Id="rId17" Type="http://schemas.openxmlformats.org/officeDocument/2006/relationships/customXml" Target="ink/ink6.xml"/><Relationship Id="rId16" Type="http://schemas.openxmlformats.org/officeDocument/2006/relationships/image" Target="media/image6.png"/><Relationship Id="rId15" Type="http://schemas.openxmlformats.org/officeDocument/2006/relationships/customXml" Target="ink/ink5.xml"/><Relationship Id="rId14" Type="http://schemas.openxmlformats.org/officeDocument/2006/relationships/image" Target="media/image5.png"/><Relationship Id="rId13" Type="http://schemas.openxmlformats.org/officeDocument/2006/relationships/customXml" Target="ink/ink4.xml"/><Relationship Id="rId12" Type="http://schemas.openxmlformats.org/officeDocument/2006/relationships/image" Target="media/image4.png"/><Relationship Id="rId11" Type="http://schemas.openxmlformats.org/officeDocument/2006/relationships/customXml" Target="ink/ink3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PS%20Office\12.1.0.23542\office6\https:\liveuclac.sharepoint.com\sites\UCLTemplatesImages\A4%20Letter%20Heads\UCL%20A4%20letterhead%20black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22T22:52:15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12350.000 9466.000 767,'0.734'-7.965'0,"2.329"1.566"-5,3.670 4.257 4,0.160 3.107 0,-1.205 5.245 1,-2.660 0.479-1,-0.972 2.469 0,-1.437-0.314 0,-1.537 1.442-1,-0.813-2.042 0,-1.222 0.423 0,-6.840 8.489-4,2.616-6.468 4,-1.268 0.252 0,-3.067 2.293-1,-1.440 0.469 1,-2.089 0.470 0,-1.923 0.454-2,1.366-1.791 0,-0.866 0.332 2,-12.828 8.529-3,5.679-5.063 6,0.184-0.898-5,5.889-4.048-2,-0.173 0.264 2,0.122 0.102 3,0.351-0.028 2,-9.462 8.323 5,11.856-8.383-6,1.315-0.282-1,-5.159 6.900 0,3.847-1.347 0,6.483-6.215 5,2.109-1.179 6,2.253 2.319-6,4.703-1.484 0,1.525-4.055 9,1.508-0.875-10,0.646-1.455 1,1.259-0.610-5,7.271 0.854 0,-4.476-2.304 1,0.543-0.442-1,5.420 0.008 1,0.276-0.707-3,-2.777-0.571 1,0.836-0.265 0,8.227-0.313 0,-7.866-0.073 2,0.497-0.071 0,0.692-0.276-2,0.826-0.429 0,0.698-0.524 0,0.579-0.586 1,14.662-4.975-2,-11.946 1.934 1,0.303-0.754-1,14.601-7.595-1,-13.897 4.649 3,-0.538-0.539-2,-0.504-0.401 1,-0.462-0.283-1,7.885-5.402 2,-2.033 0.133 0,-9.188 5.315 1,-0.990 0.233 1,7.493-5.245 2,-9.756 6.432-2,-1.138 0.354 0,4.964-4.912 4,-3.740 2.276 2,-3.330 2.418-1,-2.790 2.294 8,-0.132-0.375-19,-8.905 12.988 10,1.610-0.499-1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22T22:52:11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10183.000 9466.000 767,'0.000'6.871'0,"0.226"-0.130"0,2.432 0.643-6,-0.421 0.184 5,-0.637-1.316-1,-0.032 0.777 2,1.686 7.361-4,-1.154-4.685 2,0.061 1.033 0,1.765 13.656-2,-0.371 3.609-2,-1.775-12.372 3,-0.173 0.316 0,0.218 5.782-1,-0.313 0.086 0,-0.542-5.773 1,-0.154-0.449 0,0.145 9.446 2,-0.500-10.674 3,-0.104-0.671 0,0.340 5.458-3,0.415-2.657 5,0.567-2.822 1,0.449-3.080-2,0.396-2.802-2,3.410 0.393 7,1.466-8.135-4,0.151-6.843 2,-1.361-0.739-1,-2.224 2.211-6,0.318-0.924-1,1.187-2.109 0,0.445-0.804 0,-0.531 0.234-1,0.328-1.057 2,3.601-6.258-2,0.456 0.111-1,-3.167 5.174 2,0.108-0.530 1,6.717-10.395-1,-4.998 8.475-2,0.281-0.087 4,0.215-0.373 0,0.157-0.588-2,6.980-11.029-1,-6.200 10.096 1,0.353-0.118 0,6.824-10.630 2,0.006 0.484-3,-7.268 10.825 3,-0.612 0.611 2,4.298-7.096-5,-1.955 3.091 4,-1.901 3.319 3,-1.729 3.222-2,-1.490 2.922 0,-1.228 2.515 4,-0.207 1.752-4,-0.548 8.626 3,-3.229 2.080 4,-0.044 6.540 3,-0.797 2.900-17,-0.247-5.502 2,-0.091 0.540 0,0.210 2.587-1,0.456 0.735 0,0.933 7.314 2,0.297 0.479-2,-0.514-8.080 3,0.380 0.805-1,1.870 12.805 0,0.179 1.229 0,-1.371-11.465 7,0.268-0.045-6,2.185 11.272-7,-0.066-3.358 8,0.079-2.938-6,0.009-3.397 4,-0.038-3.475 5,-0.750-4.730-1,0.087-2.155 0,0.131-1.924 5,0.878-1.826-5,4.779-2.483 8,6.816-11.040 1,-2.985-2.583-11,-0.018-1.241-6,-3.965 2.975 3,0.067-0.909-1,4.873-5.203-1,-5.726 6.455 2,0.346 0.098 2,5.259-4.476 3,0.008 0.474-4,-5.053 4.528 3,-0.156-0.155 0,6.451-5.693-3,-0.902 1.294 1,-1.505 1.817 1,-1.778 2.018 1,-1.824 1.999-1,-1.717 1.838 4,-1.524 1.601-3,-1.286 1.330 0,1.759 1.722 0,-3.092 6.732 5,-1.349 0.580 2,-0.024 3.130-1,-0.934-3.036-8,0.271 0.606-3,0.955 3.073 2,0.063 0.330 0,-0.099 0.000 0,1.034 1.819 0,0.526-1.379-1,0.276-1.108 2,-0.533-2.015 1,-0.770-1.886 11,0.944 1.095-13,-10.538-6.434 5,-0.366-0.903 0,0.116 0.996-2,0.801 4.799 0,0.983 1.523-1,1.305 0.014-1,0.273 1.049-1,0.515 0.736 1,0.969-0.676-1,1.016-1.095 1,2.237 3.084 0,1.944-4.975 2,1.783-2.401 1,2.287-1.600 0,-1.066-0.806-1,1.699-0.263-1,3.716-0.211-1,-0.994-0.860-1,0.979-1.988 0,-2.160-1.046 1,-0.260-1.208 0,1.396-2.463 1,-4.409 2.938-2,0.055-0.041 0,4.087-4.229 0,-0.605-0.153 2,-1.189 0.799 0,-1.271 1.172-1,-1.223 1.315 1,-1.098 1.302 1,2.768-1.370 1,-1.286 6.347-1,-2.564 4.355 4,0.406 3.991 3,0.913 2.209-11,-1.298-3.176 1,-0.909-1.528 1,0.046-0.312 0,0.015-0.565 1,3.442 3.017 0,0.721-2.614 0,0.264-2.705 0,-0.542-1.800 2,1.565-0.857-1,-0.105-0.536-1,-1.952-0.138 0,0.154-0.086-1,-0.244 0.527 0,-3.060 6.512 3,0.972 1.323 1,1.083-0.896-4,0.637-1.755-1,1.016-1.644 0,2.886-0.948 2,-3.857-1.636 0,1.837-1.410 0,2.490-2.033-2,2.270-1.732 0,-5.660 1.521 3,0.230-0.462 0,0.204-0.502-3,0.178-0.522 0,-0.072-0.522 0,-0.268-0.509-1,-0.188-0.261 1,-0.120-0.058 1,3.444-2.729 2,-0.795 0.677-2,-0.957 0.928 0,-1.004 1.037 1,-0.974 1.046 3,-0.036 0.545-2,-1.198 1.189-1,2.955-0.166 2,-2.585 2.271 2,0.137 1.336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22T22:52:16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12816.000 9666.000 767,'0.000'6.615'0,"0.000"2.253"0,0.000-2.494-6,0.000 0.658 4,0.000 0.026 0,0.000 0.579 0,0.000-1.447 1,0.000 0.252 1,0.626 3.298 0,0.980 0.252-2,-0.459-3.979 1,0.113 0.080 1,0.755 3.064 0,-0.036-0.296-1,-0.143-0.490 0,-0.206-0.593 1,1.142-0.202 1,1.715 0.163-1,0.345-3.306-1,0.987-0.959 7,0.828-0.855-5,0.670-0.734-1,3.127-0.151-1,-0.134-1.062-1,-1.197-0.401 1,0.965-0.202 0,5.354-0.214 1,-5.491-0.429-1,0.708-0.804-1,0.710-0.819 0,0.693-0.810 0,9.908-4.723-1,-3.882 0.396-2,0.289-0.873 3,4.812-4.850-2,-0.313-2.081 1,-9.612 5.751 3,-0.505-0.215-1,-0.509-0.126 0,-0.497-0.053 0,-0.702-0.007 2,-0.843 0.028-1,5.060-6.660 1,-3.120 2.153 0,-2.942 2.662 0,-2.586 2.747 0,-2.147 2.568 13,-0.205 0.042-19,-5.756 13.346 10,0.780-0.648 0,-0.003 5.253 4,0.406-3.782-9,0.041 2.245-3,0.136-3.797 2,0.022 0.269 0,0.021 0.246 0,0.020 0.223 0,0.002 3.444 0,0.028-0.074 1,0.022-0.317-1,0.016-3.275 1,0.006-0.074-1,0.012 3.643 1,0.008-0.647-1,0.004-0.813 1,0.001-0.865 1,0.001-0.682 1,-0.002-1.380-2,0.012 2.182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22T22:52:15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12600.000 9550.000 767,'6.870'0.000'0,"0.463"0.000"0,0.170 0.000-6,3.158 0.000 4,-1.426 0.000 0,-1.835 0.000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22T22:52:15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12566.000 9716.000 767,'1.833'6.473'0,"2.339"-0.472"-6,0.503-0.820 6,1.580 2.081-2,-2.075-2.820 1,0.294-0.244-1,1.578 1.855 0,-1.120-0.165 2,-0.756-0.415-1,1.719 3.127 2,-2.812-3.396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22T22:52:13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11883.000 9466.000 767,'9.131'0.000'0,"2.444"0.000"-6,0.343 0.000 2,-5.913 0.000 3,1.237 0.000-1,-0.373 0.000 0,-0.465 0.000 1,2.644 0.226 1,-1.036 2.248 2,1.228 2.847 1,-2.096 1.772-2,-1.487-1.007-2,0.897-0.443 1,-1.163-1.658 1,0.316-0.561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22T22:52:12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11916.000 9633.000 767,'0.000'7.017'0,"0.000"2.056"0,0.000 0.970-8,0.000-3.171 6,0.000 2.092 1,0.000-1.326 0,0.000 0.531 0,0.000 1.492-1,0.000-0.664 2,0.000-1.005 0,0.000-1.130-1,0.000 3.626 0,0.000-3.425 1,0.000-0.976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22T22:52:12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11500.000 9616.000 767,'8.217'0.000'0,"-1.827"0.000"0,0.590 0.000-4,-0.026 0.000 1,-13.729 0.000 6,1.376 4.553-1,-0.238 3.404-4,-0.538 0.243-2,-0.221 1.107 0,2.323-3.286 4,-0.288 0.395-3,-0.110 0.365 2,0.032 0.331 0,-2.564 6.192-2,3.079-5.128 2,0.321 0.146 1,-1.438 6.509-2,0.989-0.271 1,0.932-1.036 1,0.826-1.450 0,0.697-1.608 0,0.564-1.592 0,0.438-1.464 0,0.775-1.192 0,2.976 1.746 0,4.721-4.011 10,0.412-3.061-3,0.681-0.713-8,1.853-0.587-1,-4.753-0.391 0,0.178-0.555 0,-0.026-0.624 1,3.676-1.971 0,0.776-0.430-1,-3.169 1.009 0,0.543-0.702 1,0.438-0.441 1,0.343-0.227 0,0.261-0.278-1,0.189-0.310 0,0.114-0.314-1,0.053-0.309 0,5.714-5.451 0,-6.373 4.520 1,-0.250 0.151 1,4.514-4.914 0,-5.609 4.867-1,-0.279 0.344 1,4.657-3.830 2,-1.900 1.990 0,-2.038 2.046 0,-1.936 1.895 1,1.134 0.262-1,-5.159 10.799 1,-3.362 1.048 0,-1.154 0.880 1,-0.218-1.066-2,-2.730 5.891-6,-4.773 8.195-2,4.150-9.302 3,-0.594 0.935-1,-0.512 1.042 2,-0.434 1.100-1,-7.947 13.988-1,5.807-11.256-2,-0.322 0.376 1,-0.208 0.240 3,-0.114 0.127-1,-7.649 15.184-1,5.587-10.659 1,0.254-1.165 2,-3.979 7.384 0,1.400-2.357 2,1.367-2.305 4,6.080-10.972-9,0.725-0.906 5,-2.401 6.991 14,3.424-7.314-15,0.434-1.419-1,-1.511 2.266 7,1.282-3.508 1,1.245-3.196 7,-1.048-0.761-18,2.447-11.827 8,3.063-0.957 0,1.654-3.590-2,-0.055 4.370-2,3.797-7.293-3,-0.315 2.794-1,-0.277 1.440 2,-0.624 1.671-23,-0.774 1.658 21,1.307-1.281 29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6299F01FF8D940886409D1FF3116F8" ma:contentTypeVersion="3" ma:contentTypeDescription="Create a new document." ma:contentTypeScope="" ma:versionID="660de598e5f035edffeb6fea77ce104b">
  <xsd:schema xmlns:xsd="http://www.w3.org/2001/XMLSchema" xmlns:xs="http://www.w3.org/2001/XMLSchema" xmlns:p="http://schemas.microsoft.com/office/2006/metadata/properties" xmlns:ns2="c1710b36-c423-431a-98ae-4278422ee2e8" targetNamespace="http://schemas.microsoft.com/office/2006/metadata/properties" ma:root="true" ma:fieldsID="f80aefd5c169b194fa3821d8a8756591" ns2:_="">
    <xsd:import namespace="c1710b36-c423-431a-98ae-4278422ee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10b36-c423-431a-98ae-4278422ee2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FE0E60-FF9D-4DAB-9752-47EBEAA7D277}">
  <ds:schemaRefs/>
</ds:datastoreItem>
</file>

<file path=customXml/itemProps3.xml><?xml version="1.0" encoding="utf-8"?>
<ds:datastoreItem xmlns:ds="http://schemas.openxmlformats.org/officeDocument/2006/customXml" ds:itemID="{B85417CE-BAA2-4AD7-892F-C519FCEA663C}">
  <ds:schemaRefs/>
</ds:datastoreItem>
</file>

<file path=customXml/itemProps4.xml><?xml version="1.0" encoding="utf-8"?>
<ds:datastoreItem xmlns:ds="http://schemas.openxmlformats.org/officeDocument/2006/customXml" ds:itemID="{D57867A3-0FED-4A0A-92E7-89B95C9BD4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UCL%20A4%20letterhead%20black.dotx</Template>
  <Pages>1</Pages>
  <Words>66</Words>
  <Characters>360</Characters>
  <Lines>8</Lines>
  <Paragraphs>3</Paragraphs>
  <TotalTime>11</TotalTime>
  <ScaleCrop>false</ScaleCrop>
  <LinksUpToDate>false</LinksUpToDate>
  <CharactersWithSpaces>424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2025-12-18T16:19:00Z</dcterms:created>
  <dc:creator>Microsoft Office User</dc:creator>
  <cp:lastModifiedBy>zr</cp:lastModifiedBy>
  <dcterms:modified xsi:type="dcterms:W3CDTF">2026-02-22T22:52:22Z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0x0101006A6299F01FF8D940886409D1FF3116F8</vt:lpwstr>
  </property>
  <property fmtid="{D5CDD505-2E9C-101B-9397-08002B2CF9AE}" pid="3" name="KSOTemplateDocerSaveRecord">
    <vt:lpwstr>eyJoZGlkIjoiZThhMTQ4NGFmZTliYjJjMzllZGExNjBkNzE5ZjNiZDQiLCJ1c2VySWQiOiIyMDA3NzA3NzcifQ==</vt:lpwstr>
  </property>
  <property fmtid="{D5CDD505-2E9C-101B-9397-08002B2CF9AE}" pid="4" name="KSOProductBuildVer">
    <vt:lpwstr>2052-12.1.0.23542</vt:lpwstr>
  </property>
  <property fmtid="{D5CDD505-2E9C-101B-9397-08002B2CF9AE}" pid="5" name="ICV">
    <vt:lpwstr>311FEA652A5C4F55A5F88999136E942B_12</vt:lpwstr>
  </property>
</Properties>
</file>